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A76" w:rsidRDefault="00897C6E" w:rsidP="00CB5A76">
      <w:r w:rsidRPr="00897C6E">
        <w:rPr>
          <w:noProof/>
        </w:rPr>
        <w:drawing>
          <wp:anchor distT="0" distB="0" distL="114300" distR="114300" simplePos="0" relativeHeight="251668480" behindDoc="1" locked="0" layoutInCell="1" allowOverlap="1" wp14:anchorId="62A3B16E" wp14:editId="3CDAB6CE">
            <wp:simplePos x="4689475" y="914400"/>
            <wp:positionH relativeFrom="margin">
              <wp:align>right</wp:align>
            </wp:positionH>
            <wp:positionV relativeFrom="margin">
              <wp:align>top</wp:align>
            </wp:positionV>
            <wp:extent cx="2507615" cy="2507615"/>
            <wp:effectExtent l="0" t="0" r="6985" b="6985"/>
            <wp:wrapSquare wrapText="bothSides"/>
            <wp:docPr id="13" name="Picture 13" descr="C:\Users\USER\Desktop\cowlar design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owlar design 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1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7C6E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161540" cy="2126615"/>
            <wp:effectExtent l="0" t="0" r="0" b="6985"/>
            <wp:wrapSquare wrapText="bothSides"/>
            <wp:docPr id="12" name="Picture 12" descr="C:\Users\USER\Desktop\cowlar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owlar 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97C6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B5A76" w:rsidRDefault="00CB5A76" w:rsidP="00CB5A76"/>
    <w:p w:rsidR="00897C6E" w:rsidRDefault="00CB5A76" w:rsidP="00F71ED1">
      <w:r>
        <w:t xml:space="preserve">                                                                                             </w:t>
      </w:r>
    </w:p>
    <w:p w:rsidR="00897C6E" w:rsidRDefault="00897C6E" w:rsidP="00F71ED1"/>
    <w:p w:rsidR="00897C6E" w:rsidRDefault="00897C6E" w:rsidP="00897C6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7C6E" w:rsidRDefault="00897C6E" w:rsidP="00897C6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7C6E" w:rsidRDefault="00897C6E" w:rsidP="00897C6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7C6E" w:rsidRDefault="00897C6E" w:rsidP="00897C6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645B6" w:rsidRDefault="00A645B6" w:rsidP="00897C6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645B6" w:rsidRDefault="00A645B6" w:rsidP="00897C6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645B6" w:rsidRDefault="00A645B6" w:rsidP="00897C6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B5A76" w:rsidRPr="00897C6E" w:rsidRDefault="00F71ED1" w:rsidP="00897C6E">
      <w:pPr>
        <w:jc w:val="center"/>
      </w:pPr>
      <w:r w:rsidRPr="00897C6E">
        <w:rPr>
          <w:rFonts w:ascii="Times New Roman" w:hAnsi="Times New Roman" w:cs="Times New Roman"/>
          <w:b/>
          <w:sz w:val="36"/>
          <w:szCs w:val="36"/>
        </w:rPr>
        <w:t>C</w:t>
      </w:r>
      <w:r w:rsidR="00897C6E">
        <w:rPr>
          <w:rFonts w:ascii="Times New Roman" w:hAnsi="Times New Roman" w:cs="Times New Roman"/>
          <w:b/>
          <w:sz w:val="36"/>
          <w:szCs w:val="36"/>
        </w:rPr>
        <w:t>OWLAR</w:t>
      </w:r>
      <w:r w:rsidRPr="00897C6E">
        <w:rPr>
          <w:rFonts w:ascii="Times New Roman" w:hAnsi="Times New Roman" w:cs="Times New Roman"/>
          <w:b/>
          <w:sz w:val="36"/>
          <w:szCs w:val="36"/>
        </w:rPr>
        <w:t xml:space="preserve"> Task</w:t>
      </w:r>
      <w:r w:rsidRPr="00897C6E">
        <w:rPr>
          <w:rFonts w:ascii="Times New Roman" w:hAnsi="Times New Roman" w:cs="Times New Roman"/>
          <w:b/>
          <w:sz w:val="36"/>
          <w:szCs w:val="36"/>
        </w:rPr>
        <w:t xml:space="preserve"> Report</w:t>
      </w:r>
    </w:p>
    <w:p w:rsidR="00AE74EA" w:rsidRPr="00AE74EA" w:rsidRDefault="00AE74EA" w:rsidP="00CB5A76">
      <w:pPr>
        <w:rPr>
          <w:b/>
          <w:sz w:val="36"/>
          <w:szCs w:val="36"/>
        </w:rPr>
      </w:pPr>
      <w:r w:rsidRPr="00AE74EA">
        <w:rPr>
          <w:b/>
          <w:sz w:val="36"/>
          <w:szCs w:val="36"/>
        </w:rPr>
        <w:tab/>
      </w:r>
      <w:r w:rsidRPr="00AE74EA">
        <w:rPr>
          <w:b/>
          <w:sz w:val="36"/>
          <w:szCs w:val="36"/>
        </w:rPr>
        <w:tab/>
      </w:r>
      <w:r w:rsidR="00F71ED1">
        <w:rPr>
          <w:b/>
          <w:sz w:val="36"/>
          <w:szCs w:val="36"/>
        </w:rPr>
        <w:t xml:space="preserve"> </w:t>
      </w:r>
    </w:p>
    <w:p w:rsidR="00CB5A76" w:rsidRDefault="00CB5A76" w:rsidP="00CB5A76"/>
    <w:p w:rsidR="00CB5A76" w:rsidRDefault="00CB5A76" w:rsidP="00CB5A76"/>
    <w:p w:rsidR="00897C6E" w:rsidRDefault="00897C6E" w:rsidP="00CB5A76"/>
    <w:p w:rsidR="00897C6E" w:rsidRDefault="00897C6E" w:rsidP="00CB5A76"/>
    <w:p w:rsidR="00897C6E" w:rsidRDefault="00897C6E" w:rsidP="00CB5A76"/>
    <w:p w:rsidR="00897C6E" w:rsidRPr="00897C6E" w:rsidRDefault="00897C6E" w:rsidP="00CB5A76">
      <w:pPr>
        <w:rPr>
          <w:rFonts w:ascii="Times New Roman" w:hAnsi="Times New Roman" w:cs="Times New Roman"/>
          <w:sz w:val="24"/>
        </w:rPr>
      </w:pPr>
    </w:p>
    <w:p w:rsidR="00897C6E" w:rsidRDefault="00CB5A76" w:rsidP="00CB5A76">
      <w:pPr>
        <w:rPr>
          <w:rFonts w:ascii="Times New Roman" w:hAnsi="Times New Roman" w:cs="Times New Roman"/>
          <w:sz w:val="32"/>
          <w:szCs w:val="28"/>
        </w:rPr>
      </w:pPr>
      <w:r w:rsidRPr="00897C6E">
        <w:rPr>
          <w:rFonts w:ascii="Times New Roman" w:hAnsi="Times New Roman" w:cs="Times New Roman"/>
          <w:b/>
          <w:sz w:val="32"/>
          <w:szCs w:val="28"/>
        </w:rPr>
        <w:t>Name</w:t>
      </w:r>
      <w:r w:rsidRPr="00897C6E">
        <w:rPr>
          <w:rFonts w:ascii="Times New Roman" w:hAnsi="Times New Roman" w:cs="Times New Roman"/>
          <w:sz w:val="32"/>
          <w:szCs w:val="28"/>
        </w:rPr>
        <w:t xml:space="preserve">: </w:t>
      </w:r>
    </w:p>
    <w:p w:rsidR="00CB5A76" w:rsidRPr="00897C6E" w:rsidRDefault="00CB5A76" w:rsidP="00CB5A76">
      <w:pPr>
        <w:rPr>
          <w:rFonts w:ascii="Times New Roman" w:hAnsi="Times New Roman" w:cs="Times New Roman"/>
          <w:sz w:val="32"/>
          <w:szCs w:val="28"/>
        </w:rPr>
      </w:pPr>
      <w:r w:rsidRPr="00897C6E">
        <w:rPr>
          <w:rFonts w:ascii="Times New Roman" w:hAnsi="Times New Roman" w:cs="Times New Roman"/>
          <w:sz w:val="32"/>
          <w:szCs w:val="28"/>
        </w:rPr>
        <w:t xml:space="preserve">Talha Tahir Khurshid </w:t>
      </w:r>
    </w:p>
    <w:p w:rsidR="00CB5A76" w:rsidRDefault="00A645B6" w:rsidP="00CB5A76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Applicant: </w:t>
      </w:r>
    </w:p>
    <w:p w:rsidR="00A645B6" w:rsidRPr="00A645B6" w:rsidRDefault="00804C1A" w:rsidP="00CB5A76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AI/ML </w:t>
      </w:r>
      <w:bookmarkStart w:id="0" w:name="_GoBack"/>
      <w:bookmarkEnd w:id="0"/>
      <w:r w:rsidR="00A645B6" w:rsidRPr="00A645B6">
        <w:rPr>
          <w:rFonts w:ascii="Times New Roman" w:hAnsi="Times New Roman" w:cs="Times New Roman"/>
          <w:sz w:val="32"/>
          <w:szCs w:val="28"/>
        </w:rPr>
        <w:t>Job</w:t>
      </w:r>
    </w:p>
    <w:p w:rsidR="00CB5A76" w:rsidRDefault="00CB5A76" w:rsidP="00CB5A76"/>
    <w:p w:rsidR="00F71ED1" w:rsidRDefault="00F71ED1" w:rsidP="00CB5A76"/>
    <w:p w:rsidR="009009F9" w:rsidRPr="00804C1A" w:rsidRDefault="00841035" w:rsidP="00F71ED1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804C1A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Status</w:t>
      </w:r>
      <w:r w:rsidR="009009F9" w:rsidRPr="00804C1A">
        <w:rPr>
          <w:rFonts w:ascii="Times New Roman" w:hAnsi="Times New Roman" w:cs="Times New Roman"/>
          <w:b/>
          <w:sz w:val="28"/>
          <w:szCs w:val="24"/>
          <w:u w:val="single"/>
        </w:rPr>
        <w:t>:</w:t>
      </w:r>
    </w:p>
    <w:p w:rsidR="00A645B6" w:rsidRPr="00804C1A" w:rsidRDefault="00A645B6" w:rsidP="00A645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804C1A">
        <w:rPr>
          <w:rFonts w:ascii="Times New Roman" w:hAnsi="Times New Roman" w:cs="Times New Roman"/>
          <w:sz w:val="24"/>
          <w:szCs w:val="24"/>
        </w:rPr>
        <w:t>Completed Videos:</w:t>
      </w:r>
    </w:p>
    <w:p w:rsidR="00804C1A" w:rsidRPr="00804C1A" w:rsidRDefault="00804C1A" w:rsidP="00804C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04C1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04C1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804C1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04C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C1A">
        <w:rPr>
          <w:rFonts w:ascii="Times New Roman" w:hAnsi="Times New Roman" w:cs="Times New Roman"/>
          <w:sz w:val="24"/>
          <w:szCs w:val="24"/>
        </w:rPr>
        <w:t>CrashCourse</w:t>
      </w:r>
      <w:proofErr w:type="spellEnd"/>
    </w:p>
    <w:p w:rsidR="00804C1A" w:rsidRPr="00804C1A" w:rsidRDefault="00804C1A" w:rsidP="00804C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sz w:val="24"/>
          <w:szCs w:val="24"/>
        </w:rPr>
        <w:t xml:space="preserve">Resolving </w:t>
      </w:r>
      <w:proofErr w:type="spellStart"/>
      <w:r w:rsidRPr="00804C1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04C1A">
        <w:rPr>
          <w:rFonts w:ascii="Times New Roman" w:hAnsi="Times New Roman" w:cs="Times New Roman"/>
          <w:sz w:val="24"/>
          <w:szCs w:val="24"/>
        </w:rPr>
        <w:t xml:space="preserve"> Merge conflicts</w:t>
      </w:r>
    </w:p>
    <w:p w:rsidR="00804C1A" w:rsidRPr="00804C1A" w:rsidRDefault="00804C1A" w:rsidP="00804C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4"/>
        </w:rPr>
      </w:pPr>
      <w:r w:rsidRPr="00804C1A">
        <w:rPr>
          <w:rFonts w:ascii="Times New Roman" w:hAnsi="Times New Roman" w:cs="Times New Roman"/>
          <w:sz w:val="24"/>
          <w:szCs w:val="24"/>
        </w:rPr>
        <w:t xml:space="preserve">Advanced </w:t>
      </w:r>
      <w:proofErr w:type="spellStart"/>
      <w:r w:rsidRPr="00804C1A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A645B6" w:rsidRPr="00804C1A" w:rsidRDefault="00A645B6" w:rsidP="00804C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bCs/>
          <w:sz w:val="24"/>
          <w:szCs w:val="24"/>
        </w:rPr>
        <w:t>Python with OOP</w:t>
      </w:r>
    </w:p>
    <w:p w:rsidR="00A645B6" w:rsidRPr="00804C1A" w:rsidRDefault="00A645B6" w:rsidP="00804C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bCs/>
          <w:sz w:val="24"/>
          <w:szCs w:val="24"/>
        </w:rPr>
        <w:t>The Complete Guide to Python Virtual Environments!</w:t>
      </w:r>
    </w:p>
    <w:p w:rsidR="00A645B6" w:rsidRPr="00804C1A" w:rsidRDefault="00A645B6" w:rsidP="00804C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804C1A">
        <w:rPr>
          <w:rFonts w:ascii="Times New Roman" w:hAnsi="Times New Roman" w:cs="Times New Roman"/>
          <w:bCs/>
          <w:sz w:val="24"/>
          <w:szCs w:val="24"/>
        </w:rPr>
        <w:t>Specialization in deep learning part-1</w:t>
      </w:r>
    </w:p>
    <w:p w:rsidR="00A645B6" w:rsidRPr="00804C1A" w:rsidRDefault="00A645B6" w:rsidP="00804C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804C1A">
        <w:rPr>
          <w:rFonts w:ascii="Times New Roman" w:hAnsi="Times New Roman" w:cs="Times New Roman"/>
          <w:bCs/>
          <w:sz w:val="24"/>
          <w:szCs w:val="24"/>
        </w:rPr>
        <w:t>Specialization in deep learning part-2</w:t>
      </w:r>
    </w:p>
    <w:p w:rsidR="00A645B6" w:rsidRPr="00804C1A" w:rsidRDefault="00A645B6" w:rsidP="00804C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804C1A">
        <w:rPr>
          <w:rFonts w:ascii="Times New Roman" w:hAnsi="Times New Roman" w:cs="Times New Roman"/>
          <w:bCs/>
          <w:sz w:val="24"/>
          <w:szCs w:val="24"/>
        </w:rPr>
        <w:t>Specialization in deep learning part-3</w:t>
      </w:r>
    </w:p>
    <w:p w:rsidR="00A645B6" w:rsidRPr="00804C1A" w:rsidRDefault="00A645B6" w:rsidP="00804C1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bCs/>
          <w:sz w:val="24"/>
          <w:szCs w:val="24"/>
        </w:rPr>
        <w:t>Specialization in deep learning part-4</w:t>
      </w:r>
    </w:p>
    <w:p w:rsidR="00841035" w:rsidRPr="00804C1A" w:rsidRDefault="00841035" w:rsidP="009009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sz w:val="24"/>
          <w:szCs w:val="24"/>
        </w:rPr>
        <w:t>Task 1: Almost completed (98%)</w:t>
      </w:r>
    </w:p>
    <w:p w:rsidR="00841035" w:rsidRPr="00804C1A" w:rsidRDefault="00841035" w:rsidP="009009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sz w:val="24"/>
          <w:szCs w:val="24"/>
        </w:rPr>
        <w:t xml:space="preserve">Task 2: Not started </w:t>
      </w:r>
    </w:p>
    <w:p w:rsidR="00F71ED1" w:rsidRPr="00804C1A" w:rsidRDefault="00F71ED1" w:rsidP="00F71ED1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804C1A">
        <w:rPr>
          <w:rFonts w:ascii="Times New Roman" w:hAnsi="Times New Roman" w:cs="Times New Roman"/>
          <w:b/>
          <w:sz w:val="28"/>
          <w:szCs w:val="24"/>
          <w:u w:val="single"/>
        </w:rPr>
        <w:t>Problems:</w:t>
      </w:r>
    </w:p>
    <w:p w:rsidR="00F71ED1" w:rsidRPr="00804C1A" w:rsidRDefault="00AD19D6" w:rsidP="00AD19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841035" w:rsidRPr="00804C1A">
        <w:rPr>
          <w:rFonts w:ascii="Times New Roman" w:hAnsi="Times New Roman" w:cs="Times New Roman"/>
          <w:b/>
          <w:sz w:val="24"/>
          <w:szCs w:val="24"/>
        </w:rPr>
        <w:t>a dataset: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 </w:t>
      </w:r>
      <w:r w:rsidR="009009F9" w:rsidRPr="00804C1A">
        <w:rPr>
          <w:rFonts w:ascii="Times New Roman" w:hAnsi="Times New Roman" w:cs="Times New Roman"/>
          <w:sz w:val="24"/>
          <w:szCs w:val="24"/>
        </w:rPr>
        <w:t>S</w:t>
      </w:r>
      <w:r w:rsidR="00841035" w:rsidRPr="00804C1A">
        <w:rPr>
          <w:rFonts w:ascii="Times New Roman" w:hAnsi="Times New Roman" w:cs="Times New Roman"/>
          <w:sz w:val="24"/>
          <w:szCs w:val="24"/>
        </w:rPr>
        <w:t>ince</w:t>
      </w:r>
      <w:r w:rsidR="009009F9" w:rsidRPr="00804C1A">
        <w:rPr>
          <w:rFonts w:ascii="Times New Roman" w:hAnsi="Times New Roman" w:cs="Times New Roman"/>
          <w:sz w:val="24"/>
          <w:szCs w:val="24"/>
        </w:rPr>
        <w:t xml:space="preserve"> 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I read the dataset in order, it </w:t>
      </w:r>
      <w:r w:rsidR="00897C6E" w:rsidRPr="00804C1A">
        <w:rPr>
          <w:rFonts w:ascii="Times New Roman" w:hAnsi="Times New Roman" w:cs="Times New Roman"/>
          <w:sz w:val="24"/>
          <w:szCs w:val="24"/>
        </w:rPr>
        <w:t>was not giving accurate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 results in the algorithm so I manually reshuffled the entire dataset </w:t>
      </w:r>
      <w:r w:rsidR="009009F9" w:rsidRPr="00804C1A">
        <w:rPr>
          <w:rFonts w:ascii="Times New Roman" w:hAnsi="Times New Roman" w:cs="Times New Roman"/>
          <w:sz w:val="24"/>
          <w:szCs w:val="24"/>
        </w:rPr>
        <w:t>to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 get a randomized training and testing data set.</w:t>
      </w:r>
    </w:p>
    <w:p w:rsidR="00AD19D6" w:rsidRPr="00804C1A" w:rsidRDefault="00AD19D6" w:rsidP="00AD19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b/>
          <w:sz w:val="24"/>
          <w:szCs w:val="24"/>
        </w:rPr>
        <w:t xml:space="preserve">Reading a </w:t>
      </w:r>
      <w:r w:rsidR="009009F9" w:rsidRPr="00804C1A">
        <w:rPr>
          <w:rFonts w:ascii="Times New Roman" w:hAnsi="Times New Roman" w:cs="Times New Roman"/>
          <w:b/>
          <w:sz w:val="24"/>
          <w:szCs w:val="24"/>
        </w:rPr>
        <w:t>CSV</w:t>
      </w:r>
      <w:r w:rsidRPr="00804C1A">
        <w:rPr>
          <w:rFonts w:ascii="Times New Roman" w:hAnsi="Times New Roman" w:cs="Times New Roman"/>
          <w:b/>
          <w:sz w:val="24"/>
          <w:szCs w:val="24"/>
        </w:rPr>
        <w:t xml:space="preserve"> file correctly</w:t>
      </w:r>
      <w:r w:rsidR="00841035" w:rsidRPr="00804C1A">
        <w:rPr>
          <w:rFonts w:ascii="Times New Roman" w:hAnsi="Times New Roman" w:cs="Times New Roman"/>
          <w:b/>
          <w:sz w:val="24"/>
          <w:szCs w:val="24"/>
        </w:rPr>
        <w:t>:</w:t>
      </w:r>
      <w:r w:rsidR="009009F9" w:rsidRPr="00804C1A">
        <w:rPr>
          <w:rFonts w:ascii="Times New Roman" w:hAnsi="Times New Roman" w:cs="Times New Roman"/>
          <w:sz w:val="24"/>
          <w:szCs w:val="24"/>
        </w:rPr>
        <w:t xml:space="preserve"> 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Had problems accessing the first row of the dataset, as it was taken as </w:t>
      </w:r>
      <w:r w:rsidR="009009F9" w:rsidRPr="00804C1A">
        <w:rPr>
          <w:rFonts w:ascii="Times New Roman" w:hAnsi="Times New Roman" w:cs="Times New Roman"/>
          <w:sz w:val="24"/>
          <w:szCs w:val="24"/>
        </w:rPr>
        <w:t>an index</w:t>
      </w:r>
      <w:r w:rsidR="00841035" w:rsidRPr="00804C1A">
        <w:rPr>
          <w:rFonts w:ascii="Times New Roman" w:hAnsi="Times New Roman" w:cs="Times New Roman"/>
          <w:sz w:val="24"/>
          <w:szCs w:val="24"/>
        </w:rPr>
        <w:t>,</w:t>
      </w:r>
      <w:r w:rsidR="009009F9" w:rsidRPr="00804C1A">
        <w:rPr>
          <w:rFonts w:ascii="Times New Roman" w:hAnsi="Times New Roman" w:cs="Times New Roman"/>
          <w:sz w:val="24"/>
          <w:szCs w:val="24"/>
        </w:rPr>
        <w:t xml:space="preserve"> so</w:t>
      </w:r>
      <w:r w:rsidR="00897C6E" w:rsidRPr="00804C1A">
        <w:rPr>
          <w:rFonts w:ascii="Times New Roman" w:hAnsi="Times New Roman" w:cs="Times New Roman"/>
          <w:sz w:val="24"/>
          <w:szCs w:val="24"/>
        </w:rPr>
        <w:t xml:space="preserve"> I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 tried adding a new row but then finally the problem </w:t>
      </w:r>
      <w:r w:rsidR="009009F9" w:rsidRPr="00804C1A">
        <w:rPr>
          <w:rFonts w:ascii="Times New Roman" w:hAnsi="Times New Roman" w:cs="Times New Roman"/>
          <w:sz w:val="24"/>
          <w:szCs w:val="24"/>
        </w:rPr>
        <w:t xml:space="preserve">was </w:t>
      </w:r>
      <w:r w:rsidR="00897C6E" w:rsidRPr="00804C1A">
        <w:rPr>
          <w:rFonts w:ascii="Times New Roman" w:hAnsi="Times New Roman" w:cs="Times New Roman"/>
          <w:sz w:val="24"/>
          <w:szCs w:val="24"/>
        </w:rPr>
        <w:t xml:space="preserve">solved </w:t>
      </w:r>
      <w:r w:rsidR="00841035" w:rsidRPr="00804C1A">
        <w:rPr>
          <w:rFonts w:ascii="Times New Roman" w:hAnsi="Times New Roman" w:cs="Times New Roman"/>
          <w:sz w:val="24"/>
          <w:szCs w:val="24"/>
        </w:rPr>
        <w:t>by setting header</w:t>
      </w:r>
      <w:r w:rsidR="00897C6E" w:rsidRPr="00804C1A">
        <w:rPr>
          <w:rFonts w:ascii="Times New Roman" w:hAnsi="Times New Roman" w:cs="Times New Roman"/>
          <w:sz w:val="24"/>
          <w:szCs w:val="24"/>
        </w:rPr>
        <w:t xml:space="preserve"> </w:t>
      </w:r>
      <w:r w:rsidR="00841035" w:rsidRPr="00804C1A">
        <w:rPr>
          <w:rFonts w:ascii="Times New Roman" w:hAnsi="Times New Roman" w:cs="Times New Roman"/>
          <w:sz w:val="24"/>
          <w:szCs w:val="24"/>
        </w:rPr>
        <w:t>=</w:t>
      </w:r>
      <w:r w:rsidR="00897C6E" w:rsidRPr="00804C1A">
        <w:rPr>
          <w:rFonts w:ascii="Times New Roman" w:hAnsi="Times New Roman" w:cs="Times New Roman"/>
          <w:sz w:val="24"/>
          <w:szCs w:val="24"/>
        </w:rPr>
        <w:t xml:space="preserve"> 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NONE when reading the </w:t>
      </w:r>
      <w:r w:rsidR="009009F9" w:rsidRPr="00804C1A">
        <w:rPr>
          <w:rFonts w:ascii="Times New Roman" w:hAnsi="Times New Roman" w:cs="Times New Roman"/>
          <w:sz w:val="24"/>
          <w:szCs w:val="24"/>
        </w:rPr>
        <w:t>CSV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804C1A" w:rsidRPr="00804C1A" w:rsidRDefault="00AD19D6" w:rsidP="00804C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b/>
          <w:sz w:val="24"/>
          <w:szCs w:val="24"/>
        </w:rPr>
        <w:t>Problem in measuring distances using KNN</w:t>
      </w:r>
      <w:r w:rsidR="00841035" w:rsidRPr="00804C1A">
        <w:rPr>
          <w:rFonts w:ascii="Times New Roman" w:hAnsi="Times New Roman" w:cs="Times New Roman"/>
          <w:b/>
          <w:sz w:val="24"/>
          <w:szCs w:val="24"/>
        </w:rPr>
        <w:t>: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 Had </w:t>
      </w:r>
      <w:r w:rsidR="009009F9" w:rsidRPr="00804C1A">
        <w:rPr>
          <w:rFonts w:ascii="Times New Roman" w:hAnsi="Times New Roman" w:cs="Times New Roman"/>
          <w:sz w:val="24"/>
          <w:szCs w:val="24"/>
        </w:rPr>
        <w:t xml:space="preserve">a 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problem in implementing the </w:t>
      </w:r>
      <w:r w:rsidR="009009F9" w:rsidRPr="00804C1A">
        <w:rPr>
          <w:rFonts w:ascii="Times New Roman" w:hAnsi="Times New Roman" w:cs="Times New Roman"/>
          <w:sz w:val="24"/>
          <w:szCs w:val="24"/>
        </w:rPr>
        <w:t>Euclidean distance</w:t>
      </w:r>
      <w:r w:rsidR="00841035" w:rsidRPr="00804C1A">
        <w:rPr>
          <w:rFonts w:ascii="Times New Roman" w:hAnsi="Times New Roman" w:cs="Times New Roman"/>
          <w:sz w:val="24"/>
          <w:szCs w:val="24"/>
        </w:rPr>
        <w:t>,</w:t>
      </w:r>
      <w:r w:rsidR="009009F9" w:rsidRPr="00804C1A">
        <w:rPr>
          <w:rFonts w:ascii="Times New Roman" w:hAnsi="Times New Roman" w:cs="Times New Roman"/>
          <w:sz w:val="24"/>
          <w:szCs w:val="24"/>
        </w:rPr>
        <w:t xml:space="preserve"> but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 later realized after checking the entire KNN algorithm that I had missed a </w:t>
      </w:r>
      <w:r w:rsidR="009009F9" w:rsidRPr="00804C1A">
        <w:rPr>
          <w:rFonts w:ascii="Times New Roman" w:hAnsi="Times New Roman" w:cs="Times New Roman"/>
          <w:sz w:val="24"/>
          <w:szCs w:val="24"/>
        </w:rPr>
        <w:t>negative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 </w:t>
      </w:r>
      <w:r w:rsidR="009009F9" w:rsidRPr="00804C1A">
        <w:rPr>
          <w:rFonts w:ascii="Times New Roman" w:hAnsi="Times New Roman" w:cs="Times New Roman"/>
          <w:sz w:val="24"/>
          <w:szCs w:val="24"/>
        </w:rPr>
        <w:t>sign in the formula.</w:t>
      </w: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804C1A" w:rsidRPr="00804C1A" w:rsidRDefault="00804C1A" w:rsidP="00804C1A">
      <w:pPr>
        <w:rPr>
          <w:rFonts w:ascii="Times New Roman" w:hAnsi="Times New Roman" w:cs="Times New Roman"/>
          <w:sz w:val="24"/>
          <w:szCs w:val="24"/>
        </w:rPr>
      </w:pPr>
    </w:p>
    <w:p w:rsidR="009009F9" w:rsidRPr="00804C1A" w:rsidRDefault="009009F9" w:rsidP="009009F9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804C1A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Results:</w:t>
      </w:r>
    </w:p>
    <w:p w:rsidR="00F71ED1" w:rsidRPr="00804C1A" w:rsidRDefault="00F71ED1" w:rsidP="009009F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sz w:val="24"/>
          <w:szCs w:val="24"/>
        </w:rPr>
        <w:t xml:space="preserve">The results shown below </w:t>
      </w:r>
      <w:r w:rsidR="009009F9" w:rsidRPr="00804C1A">
        <w:rPr>
          <w:rFonts w:ascii="Times New Roman" w:hAnsi="Times New Roman" w:cs="Times New Roman"/>
          <w:sz w:val="24"/>
          <w:szCs w:val="24"/>
        </w:rPr>
        <w:t>implement</w:t>
      </w:r>
      <w:r w:rsidRPr="00804C1A">
        <w:rPr>
          <w:rFonts w:ascii="Times New Roman" w:hAnsi="Times New Roman" w:cs="Times New Roman"/>
          <w:sz w:val="24"/>
          <w:szCs w:val="24"/>
        </w:rPr>
        <w:t xml:space="preserve"> KNN using 5 and 8 classes. </w:t>
      </w:r>
    </w:p>
    <w:p w:rsidR="00F71ED1" w:rsidRPr="00804C1A" w:rsidRDefault="00804C1A" w:rsidP="00F71ED1">
      <w:p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EEA52FC" wp14:editId="5E7E7A91">
            <wp:simplePos x="0" y="0"/>
            <wp:positionH relativeFrom="page">
              <wp:posOffset>1167765</wp:posOffset>
            </wp:positionH>
            <wp:positionV relativeFrom="paragraph">
              <wp:posOffset>3706264</wp:posOffset>
            </wp:positionV>
            <wp:extent cx="5353050" cy="3381375"/>
            <wp:effectExtent l="0" t="0" r="0" b="9525"/>
            <wp:wrapTight wrapText="bothSides">
              <wp:wrapPolygon edited="0">
                <wp:start x="0" y="0"/>
                <wp:lineTo x="0" y="21539"/>
                <wp:lineTo x="21523" y="21539"/>
                <wp:lineTo x="2152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ED1" w:rsidRPr="00804C1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5BBA73E" wp14:editId="0B0BA1CF">
            <wp:simplePos x="0" y="0"/>
            <wp:positionH relativeFrom="page">
              <wp:align>center</wp:align>
            </wp:positionH>
            <wp:positionV relativeFrom="paragraph">
              <wp:posOffset>635</wp:posOffset>
            </wp:positionV>
            <wp:extent cx="54756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495" y="21490"/>
                <wp:lineTo x="2149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F71ED1" w:rsidRPr="00804C1A" w:rsidRDefault="00F71ED1" w:rsidP="009009F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823BD3D" wp14:editId="3E1FBB28">
            <wp:simplePos x="0" y="0"/>
            <wp:positionH relativeFrom="page">
              <wp:align>center</wp:align>
            </wp:positionH>
            <wp:positionV relativeFrom="paragraph">
              <wp:posOffset>313055</wp:posOffset>
            </wp:positionV>
            <wp:extent cx="5547360" cy="7584440"/>
            <wp:effectExtent l="0" t="0" r="0" b="0"/>
            <wp:wrapTight wrapText="bothSides">
              <wp:wrapPolygon edited="0">
                <wp:start x="0" y="0"/>
                <wp:lineTo x="0" y="21539"/>
                <wp:lineTo x="21511" y="21539"/>
                <wp:lineTo x="2151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758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C1A">
        <w:rPr>
          <w:rFonts w:ascii="Times New Roman" w:hAnsi="Times New Roman" w:cs="Times New Roman"/>
          <w:sz w:val="24"/>
          <w:szCs w:val="24"/>
        </w:rPr>
        <w:t>The below shows the result of using different values of ‘K’ in KNN.</w:t>
      </w: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3435" cy="7765200"/>
            <wp:effectExtent l="0" t="0" r="635" b="7620"/>
            <wp:wrapTight wrapText="bothSides">
              <wp:wrapPolygon edited="0">
                <wp:start x="0" y="0"/>
                <wp:lineTo x="0" y="21568"/>
                <wp:lineTo x="21533" y="21568"/>
                <wp:lineTo x="2153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35" cy="77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F71ED1" w:rsidRPr="00804C1A" w:rsidRDefault="00AD19D6" w:rsidP="00804C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noProof/>
        </w:rPr>
        <w:drawing>
          <wp:anchor distT="0" distB="0" distL="114300" distR="114300" simplePos="0" relativeHeight="251663360" behindDoc="1" locked="0" layoutInCell="1" allowOverlap="1" wp14:anchorId="20CACC0A" wp14:editId="1F026417">
            <wp:simplePos x="0" y="0"/>
            <wp:positionH relativeFrom="page">
              <wp:align>center</wp:align>
            </wp:positionH>
            <wp:positionV relativeFrom="paragraph">
              <wp:posOffset>2819400</wp:posOffset>
            </wp:positionV>
            <wp:extent cx="5943600" cy="3656965"/>
            <wp:effectExtent l="0" t="0" r="0" b="635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ED1" w:rsidRPr="00804C1A">
        <w:rPr>
          <w:noProof/>
        </w:rPr>
        <w:drawing>
          <wp:anchor distT="0" distB="0" distL="114300" distR="114300" simplePos="0" relativeHeight="251662336" behindDoc="1" locked="0" layoutInCell="1" allowOverlap="1" wp14:anchorId="00DC2C8F" wp14:editId="19A612DD">
            <wp:simplePos x="0" y="0"/>
            <wp:positionH relativeFrom="page">
              <wp:align>center</wp:align>
            </wp:positionH>
            <wp:positionV relativeFrom="paragraph">
              <wp:posOffset>297180</wp:posOffset>
            </wp:positionV>
            <wp:extent cx="5943600" cy="2491105"/>
            <wp:effectExtent l="0" t="0" r="0" b="4445"/>
            <wp:wrapTight wrapText="bothSides">
              <wp:wrapPolygon edited="0">
                <wp:start x="0" y="0"/>
                <wp:lineTo x="0" y="21473"/>
                <wp:lineTo x="21531" y="21473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C1A">
        <w:rPr>
          <w:rFonts w:ascii="Times New Roman" w:hAnsi="Times New Roman" w:cs="Times New Roman"/>
          <w:sz w:val="24"/>
          <w:szCs w:val="24"/>
        </w:rPr>
        <w:t>T</w:t>
      </w:r>
      <w:r w:rsidRPr="00804C1A">
        <w:rPr>
          <w:rFonts w:ascii="Times New Roman" w:hAnsi="Times New Roman" w:cs="Times New Roman"/>
          <w:sz w:val="24"/>
          <w:szCs w:val="24"/>
        </w:rPr>
        <w:t>he below results show the effect less training images in the KNN classify.</w:t>
      </w: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9009F9" w:rsidRPr="00804C1A" w:rsidRDefault="00AD19D6" w:rsidP="00F71ED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sz w:val="24"/>
          <w:szCs w:val="24"/>
        </w:rPr>
        <w:t xml:space="preserve">These results show the effect using </w:t>
      </w:r>
      <w:r w:rsidR="00841035" w:rsidRPr="00804C1A">
        <w:rPr>
          <w:rFonts w:ascii="Times New Roman" w:hAnsi="Times New Roman" w:cs="Times New Roman"/>
          <w:sz w:val="24"/>
          <w:szCs w:val="24"/>
        </w:rPr>
        <w:t xml:space="preserve">the </w:t>
      </w:r>
      <w:r w:rsidRPr="00804C1A">
        <w:rPr>
          <w:rFonts w:ascii="Times New Roman" w:hAnsi="Times New Roman" w:cs="Times New Roman"/>
          <w:sz w:val="24"/>
          <w:szCs w:val="24"/>
        </w:rPr>
        <w:t>dimension reduction technique using principle component analysis (PCA). The PCA is set to 50.</w:t>
      </w:r>
    </w:p>
    <w:p w:rsidR="00AD19D6" w:rsidRPr="00804C1A" w:rsidRDefault="00897C6E" w:rsidP="009009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618D35B" wp14:editId="31712FBD">
            <wp:simplePos x="0" y="0"/>
            <wp:positionH relativeFrom="page">
              <wp:align>center</wp:align>
            </wp:positionH>
            <wp:positionV relativeFrom="paragraph">
              <wp:posOffset>3773805</wp:posOffset>
            </wp:positionV>
            <wp:extent cx="4543425" cy="3362325"/>
            <wp:effectExtent l="0" t="0" r="9525" b="9525"/>
            <wp:wrapTight wrapText="bothSides">
              <wp:wrapPolygon edited="0">
                <wp:start x="0" y="0"/>
                <wp:lineTo x="0" y="21539"/>
                <wp:lineTo x="21555" y="21539"/>
                <wp:lineTo x="2155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9D6" w:rsidRPr="00804C1A">
        <w:rPr>
          <w:rFonts w:ascii="Times New Roman" w:hAnsi="Times New Roman" w:cs="Times New Roman"/>
          <w:sz w:val="24"/>
          <w:szCs w:val="24"/>
        </w:rPr>
        <w:t xml:space="preserve">The time is reduced </w:t>
      </w:r>
      <w:r w:rsidR="00841035" w:rsidRPr="00804C1A">
        <w:rPr>
          <w:rFonts w:ascii="Times New Roman" w:hAnsi="Times New Roman" w:cs="Times New Roman"/>
          <w:sz w:val="24"/>
          <w:szCs w:val="24"/>
        </w:rPr>
        <w:t>roughly</w:t>
      </w:r>
      <w:r w:rsidR="00AD19D6" w:rsidRPr="00804C1A">
        <w:rPr>
          <w:rFonts w:ascii="Times New Roman" w:hAnsi="Times New Roman" w:cs="Times New Roman"/>
          <w:sz w:val="24"/>
          <w:szCs w:val="24"/>
        </w:rPr>
        <w:t xml:space="preserve"> by </w:t>
      </w:r>
      <w:r w:rsidR="00841035" w:rsidRPr="00804C1A">
        <w:rPr>
          <w:rFonts w:ascii="Times New Roman" w:hAnsi="Times New Roman" w:cs="Times New Roman"/>
          <w:sz w:val="24"/>
          <w:szCs w:val="24"/>
        </w:rPr>
        <w:t>0.5 seconds.</w:t>
      </w: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  <w:r w:rsidRPr="00804C1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827BADE" wp14:editId="6738AD7D">
            <wp:simplePos x="0" y="0"/>
            <wp:positionH relativeFrom="page">
              <wp:align>center</wp:align>
            </wp:positionH>
            <wp:positionV relativeFrom="paragraph">
              <wp:posOffset>-3175</wp:posOffset>
            </wp:positionV>
            <wp:extent cx="5943600" cy="3442335"/>
            <wp:effectExtent l="0" t="0" r="0" b="571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1ED1" w:rsidRPr="00804C1A" w:rsidRDefault="00F71ED1" w:rsidP="00F71ED1">
      <w:pPr>
        <w:rPr>
          <w:rFonts w:ascii="Times New Roman" w:hAnsi="Times New Roman" w:cs="Times New Roman"/>
          <w:sz w:val="24"/>
          <w:szCs w:val="24"/>
        </w:rPr>
      </w:pPr>
    </w:p>
    <w:p w:rsidR="00F71ED1" w:rsidRPr="00804C1A" w:rsidRDefault="00F71ED1" w:rsidP="00CB5A76">
      <w:pPr>
        <w:rPr>
          <w:rFonts w:ascii="Times New Roman" w:hAnsi="Times New Roman" w:cs="Times New Roman"/>
          <w:sz w:val="24"/>
          <w:szCs w:val="24"/>
        </w:rPr>
      </w:pPr>
    </w:p>
    <w:p w:rsidR="00F61352" w:rsidRPr="00804C1A" w:rsidRDefault="00F61352" w:rsidP="00CB5A76">
      <w:pPr>
        <w:rPr>
          <w:rFonts w:ascii="Times New Roman" w:hAnsi="Times New Roman" w:cs="Times New Roman"/>
          <w:sz w:val="24"/>
          <w:szCs w:val="24"/>
        </w:rPr>
      </w:pPr>
    </w:p>
    <w:p w:rsidR="00F61352" w:rsidRPr="00804C1A" w:rsidRDefault="00F61352" w:rsidP="00CB5A76">
      <w:pPr>
        <w:rPr>
          <w:rFonts w:ascii="Times New Roman" w:hAnsi="Times New Roman" w:cs="Times New Roman"/>
          <w:sz w:val="24"/>
          <w:szCs w:val="24"/>
        </w:rPr>
      </w:pPr>
    </w:p>
    <w:p w:rsidR="00F61352" w:rsidRPr="00804C1A" w:rsidRDefault="00F61352" w:rsidP="00CB5A76">
      <w:pPr>
        <w:rPr>
          <w:rFonts w:ascii="Times New Roman" w:hAnsi="Times New Roman" w:cs="Times New Roman"/>
          <w:sz w:val="24"/>
          <w:szCs w:val="24"/>
        </w:rPr>
      </w:pPr>
    </w:p>
    <w:p w:rsidR="00F61352" w:rsidRPr="00804C1A" w:rsidRDefault="00F61352" w:rsidP="00CB5A76">
      <w:pPr>
        <w:rPr>
          <w:rFonts w:ascii="Times New Roman" w:hAnsi="Times New Roman" w:cs="Times New Roman"/>
          <w:sz w:val="24"/>
          <w:szCs w:val="24"/>
        </w:rPr>
      </w:pPr>
    </w:p>
    <w:p w:rsidR="00F61352" w:rsidRPr="00804C1A" w:rsidRDefault="00F61352" w:rsidP="00CB5A76">
      <w:pPr>
        <w:rPr>
          <w:rFonts w:ascii="Times New Roman" w:hAnsi="Times New Roman" w:cs="Times New Roman"/>
        </w:rPr>
      </w:pPr>
    </w:p>
    <w:p w:rsidR="00804C1A" w:rsidRPr="00804C1A" w:rsidRDefault="00804C1A" w:rsidP="00CB5A76">
      <w:pPr>
        <w:rPr>
          <w:rFonts w:ascii="Times New Roman" w:hAnsi="Times New Roman" w:cs="Times New Roman"/>
        </w:rPr>
      </w:pPr>
    </w:p>
    <w:p w:rsidR="00804C1A" w:rsidRPr="00804C1A" w:rsidRDefault="00804C1A" w:rsidP="00CB5A76">
      <w:pPr>
        <w:rPr>
          <w:rFonts w:ascii="Times New Roman" w:hAnsi="Times New Roman" w:cs="Times New Roman"/>
        </w:rPr>
      </w:pPr>
    </w:p>
    <w:p w:rsidR="00804C1A" w:rsidRPr="00804C1A" w:rsidRDefault="00804C1A" w:rsidP="00CB5A76">
      <w:pPr>
        <w:rPr>
          <w:rFonts w:ascii="Times New Roman" w:hAnsi="Times New Roman" w:cs="Times New Roman"/>
        </w:rPr>
      </w:pPr>
    </w:p>
    <w:p w:rsidR="00804C1A" w:rsidRPr="00804C1A" w:rsidRDefault="00804C1A" w:rsidP="00CB5A76">
      <w:pPr>
        <w:rPr>
          <w:rFonts w:ascii="Times New Roman" w:hAnsi="Times New Roman" w:cs="Times New Roman"/>
        </w:rPr>
      </w:pPr>
    </w:p>
    <w:p w:rsidR="00804C1A" w:rsidRPr="00804C1A" w:rsidRDefault="00804C1A" w:rsidP="00804C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804C1A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70528" behindDoc="1" locked="0" layoutInCell="1" allowOverlap="1" wp14:anchorId="5CA4CE71" wp14:editId="3990AE67">
            <wp:simplePos x="0" y="0"/>
            <wp:positionH relativeFrom="column">
              <wp:posOffset>0</wp:posOffset>
            </wp:positionH>
            <wp:positionV relativeFrom="paragraph">
              <wp:posOffset>283787</wp:posOffset>
            </wp:positionV>
            <wp:extent cx="5943600" cy="3054985"/>
            <wp:effectExtent l="0" t="0" r="0" b="0"/>
            <wp:wrapTight wrapText="bothSides">
              <wp:wrapPolygon edited="0">
                <wp:start x="0" y="0"/>
                <wp:lineTo x="0" y="21416"/>
                <wp:lineTo x="21531" y="21416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C1A">
        <w:rPr>
          <w:rFonts w:ascii="Times New Roman" w:hAnsi="Times New Roman" w:cs="Times New Roman"/>
          <w:sz w:val="24"/>
        </w:rPr>
        <w:t>Covariance matrix visualization:</w:t>
      </w:r>
    </w:p>
    <w:sectPr w:rsidR="00804C1A" w:rsidRPr="00804C1A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1ED1" w:rsidRDefault="00F71ED1" w:rsidP="008E6D01">
      <w:pPr>
        <w:spacing w:after="0" w:line="240" w:lineRule="auto"/>
      </w:pPr>
      <w:r>
        <w:separator/>
      </w:r>
    </w:p>
  </w:endnote>
  <w:endnote w:type="continuationSeparator" w:id="0">
    <w:p w:rsidR="00F71ED1" w:rsidRDefault="00F71ED1" w:rsidP="008E6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1ED1" w:rsidRDefault="00F71ED1" w:rsidP="008E6D01">
      <w:pPr>
        <w:spacing w:after="0" w:line="240" w:lineRule="auto"/>
      </w:pPr>
      <w:r>
        <w:separator/>
      </w:r>
    </w:p>
  </w:footnote>
  <w:footnote w:type="continuationSeparator" w:id="0">
    <w:p w:rsidR="00F71ED1" w:rsidRDefault="00F71ED1" w:rsidP="008E6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6D01" w:rsidRPr="008E6D01" w:rsidRDefault="00C14D09" w:rsidP="008E6D01">
    <w:pPr>
      <w:pStyle w:val="Header"/>
      <w:tabs>
        <w:tab w:val="clear" w:pos="4680"/>
        <w:tab w:val="clear" w:pos="9360"/>
        <w:tab w:val="left" w:pos="8327"/>
      </w:tabs>
      <w:rPr>
        <w:b/>
        <w:sz w:val="24"/>
      </w:rPr>
    </w:pPr>
    <w:r>
      <w:rPr>
        <w:b/>
        <w:sz w:val="24"/>
      </w:rPr>
      <w:t xml:space="preserve">                                                                            </w:t>
    </w:r>
    <w:r w:rsidR="00CB5A76">
      <w:rPr>
        <w:b/>
        <w:sz w:val="24"/>
      </w:rPr>
      <w:t xml:space="preserve">           </w:t>
    </w:r>
    <w:r>
      <w:rPr>
        <w:b/>
        <w:sz w:val="24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50BF4"/>
    <w:multiLevelType w:val="hybridMultilevel"/>
    <w:tmpl w:val="83EA2E9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894066"/>
    <w:multiLevelType w:val="hybridMultilevel"/>
    <w:tmpl w:val="25CE9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A5EFE"/>
    <w:multiLevelType w:val="hybridMultilevel"/>
    <w:tmpl w:val="B35EA888"/>
    <w:lvl w:ilvl="0" w:tplc="4E36D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4300BD"/>
    <w:multiLevelType w:val="hybridMultilevel"/>
    <w:tmpl w:val="9530F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18321C"/>
    <w:multiLevelType w:val="hybridMultilevel"/>
    <w:tmpl w:val="2772B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175C8F"/>
    <w:multiLevelType w:val="hybridMultilevel"/>
    <w:tmpl w:val="4E2EC9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ED1"/>
    <w:rsid w:val="000E0981"/>
    <w:rsid w:val="002234BB"/>
    <w:rsid w:val="0036798A"/>
    <w:rsid w:val="00377EF5"/>
    <w:rsid w:val="00424ABD"/>
    <w:rsid w:val="005F5D76"/>
    <w:rsid w:val="00685801"/>
    <w:rsid w:val="006907C1"/>
    <w:rsid w:val="00772208"/>
    <w:rsid w:val="00804C1A"/>
    <w:rsid w:val="008357E6"/>
    <w:rsid w:val="00841035"/>
    <w:rsid w:val="008507EA"/>
    <w:rsid w:val="00897C6E"/>
    <w:rsid w:val="008E2CB8"/>
    <w:rsid w:val="008E6D01"/>
    <w:rsid w:val="009009F9"/>
    <w:rsid w:val="009A0FBD"/>
    <w:rsid w:val="009C59B0"/>
    <w:rsid w:val="009F62D9"/>
    <w:rsid w:val="00A6405A"/>
    <w:rsid w:val="00A645B6"/>
    <w:rsid w:val="00A95874"/>
    <w:rsid w:val="00AD19D6"/>
    <w:rsid w:val="00AE74EA"/>
    <w:rsid w:val="00BF21FB"/>
    <w:rsid w:val="00C14D09"/>
    <w:rsid w:val="00C64358"/>
    <w:rsid w:val="00CB5A76"/>
    <w:rsid w:val="00CD63F6"/>
    <w:rsid w:val="00D76806"/>
    <w:rsid w:val="00D86A04"/>
    <w:rsid w:val="00DD780E"/>
    <w:rsid w:val="00DF4FDC"/>
    <w:rsid w:val="00E55F12"/>
    <w:rsid w:val="00EB1E79"/>
    <w:rsid w:val="00F13B68"/>
    <w:rsid w:val="00F61352"/>
    <w:rsid w:val="00F6198F"/>
    <w:rsid w:val="00F71ED1"/>
    <w:rsid w:val="00F7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B506D"/>
  <w15:chartTrackingRefBased/>
  <w15:docId w15:val="{7386E28A-CEF1-4CA1-92A3-EC10694FC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6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D01"/>
  </w:style>
  <w:style w:type="paragraph" w:styleId="Footer">
    <w:name w:val="footer"/>
    <w:basedOn w:val="Normal"/>
    <w:link w:val="FooterChar"/>
    <w:uiPriority w:val="99"/>
    <w:unhideWhenUsed/>
    <w:rsid w:val="008E6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D01"/>
  </w:style>
  <w:style w:type="paragraph" w:styleId="ListParagraph">
    <w:name w:val="List Paragraph"/>
    <w:basedOn w:val="Normal"/>
    <w:uiPriority w:val="34"/>
    <w:qFormat/>
    <w:rsid w:val="0036798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645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645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9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Custom%20Office%20Templates\Lab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Lab14.dotx</Template>
  <TotalTime>76</TotalTime>
  <Pages>8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TALHA TAHIR KHURSHID</cp:lastModifiedBy>
  <cp:revision>1</cp:revision>
  <dcterms:created xsi:type="dcterms:W3CDTF">2023-05-31T20:31:00Z</dcterms:created>
  <dcterms:modified xsi:type="dcterms:W3CDTF">2023-05-31T21:47:00Z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c5cb6ec4-670b-4c21-bb64-76a9c621eed3</vt:lpwstr>
  </property>
</Properties>
</file>